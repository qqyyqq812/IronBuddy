
<file path=[Content_Types].xml><?xml version="1.0" encoding="utf-8"?>
<Types xmlns="http://schemas.openxmlformats.org/package/2006/content-types">
  <Default Extension="rels" ContentType="application/vnd.openxmlformats-package.relationships+xml"/>
  <Default Extension="xml" ContentType="application/xml"/>
  <Override PartName="/word/settings.xml" ContentType="application/vnd.openxmlformats-officedocument.wordprocessingml.setting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body>
    <w:p>
      <w:pPr>
        <w:pStyle w:val="2"/>
        <w:outlineLvl w:val="1"/>
        <w:rPr>
          <w:b/>
          <w:sz w:val="36"/>
        </w:rPr>
      </w:pPr>
      <w:r>
        <w:rPr>
          <w:b/>
          <w:sz w:val="36"/>
        </w:rPr>
        <w:t>requirement</w:t>
      </w:r>
    </w:p>
    <w:p>
      <w:pPr>
        <w:jc w:val="left"/>
      </w:pPr>
      <w:r>
        <w:rPr>
          <w:sz w:val="24"/>
          <w:szCs w:val="24"/>
        </w:rPr>
        <w:t>这个项目之前已经搁置挺久了，现在不能再慢慢的纠结一些细节了，而应该一次性把它推进成可以直接实操的项目嗯，关键就在于第一胆子上面本身有优乐V5的基础版，那么云端应该有，不需要使用rknn编译的，呃，云端rtm POS的高级视觉神经网络呃，直接接收板子，通过摄像头udp传过来的摄像呃，视频数据，然后进行云端gpu级别的呃，运算，那么这个云边云端gpu我已经有了，我现在给你它的相关密码和登录方式</w:t>
      </w:r>
    </w:p>
    <w:p>
      <w:pPr>
        <w:jc w:val="left"/>
      </w:pPr>
      <w:r>
        <w:rPr>
          <w:sz w:val="24"/>
          <w:szCs w:val="24"/>
        </w:rPr>
        <w:t>嗯，现在的关键问题在于如何把这个rtm pose给部署上去，你应该把它放到云端的哪个位置呢？你要去认真想一下，然后这个一定是不能丢失的，本地也要有备份，接下来就是通信协议帮我写好，然后把它无缝的替换掉，原来的优乐V5那个原来的优乐V5在板子里。不要删除，因为我可以随时换回去，这两个相当于并行的一个架构。嗯，视觉模块解决之后，关键就在于第二层神经网络的训练，也就是视觉究竟要传输什么东西呃，它肯定是有角度，角速度，速度，加速度，呃位置等等一系列的内容嗯，然后它有哪些数据要传给第二层的神经网络呢？还有就是我们的两个传感机电传感器也会给它传数据，这么多数据我们训练成的那个东西应该怎么训练呢？这些需要你帮我先做一遍，然后具体的呃呃，比如说视觉出来之后你可以去直接采集数据做视觉作为数据，然后机电传感器的话，你要可以生成模拟信号去模拟，然后我们来实操一下，彻底打通这个工作流，然后给我一个接口哦，这个是为了方便我们自己训练项目的，就是我们直接啊实操，比如说我现在点击呃，原本不是有个start的ttt cl吗，现在我们再编写一个用来进行录入呃，神经网络训练数据，一个实验脚本，这个脚本你现在就帮我去把这个工作流打通，到时候我们启动之后就开始在设频前面进行呃运动，那么这个运动就帮我写入啊，就帮我记录，当然这里面肯定会有很多错误的动作，比如说刚开始还没有进入镜头啊，还有一些什么其他的，那么你关键的就是你这个啊TCL脚本或者是你自己写的一套非常强的一个软件，要能够捕捉到我们从板子里传出来的这些数据，那么哪些数据是有用，哪些是没用的，你要帮我区分清楚呃，然后就是我们会分多次来训练，就比如说一个是专门录入正常动作的，一个是录入呃代偿动作的，一个是录入不标准动作的。这样的话呃，就是只要你能够检测到视觉和机电，同时拥有数据，并且在时序上符合一定的关系，那么它就是在这个类型中有效的数据，那么随着我们的这个动作变多，就是次数变多，你就能够把它定型下来。这套工作流结束之后呃，我们就可以到时候再有条件的情况下正式开始实操了</w:t>
      </w:r>
    </w:p>
    <w:p>
      <w:pPr>
        <w:jc w:val="left"/>
      </w:pPr>
      <w:r>
        <w:rPr>
          <w:sz w:val="24"/>
          <w:szCs w:val="24"/>
        </w:rPr>
        <w:t>那第三个任务就是要把之前的一些小毛病全部都修好，这个其实是非常简单的，分别就是API，飞书copen claw，小音响的声音怎么调？嗯，以及我们摄像头的输入声音板卡，让他怎么跟我进行语音沟通？这些东西必须要彻查一下情况，然后写好，最后就是我们的推流网页，就是测试网页，把它进行全面重更新，然后就是你的板子上的那个主循环，一定要重构。就是之前我们只写过一个深蹲的嘛，现在你要把它第二个叫哑铃弯矩的也完全写好，那么最后就要根据我们之前所说的不同运动方式最终的展示效果，给它彻底打通。这样的话，最后应该是那个网页中应该有我们摄像头拍到的画面和人身上的神经网络骨架识别的实时运动画面。有计数器就是视觉的传输，让我相当于一个时序的节拍，就是它能够察觉到我运动一次是什么时候，这个差不多就是要跟我，关键就在于要低延迟，然后就是主循环中要有呃当前的视觉信号和机电信号传进来，那么机电信号来累积我的疲劳值，然后运动信号和机电信号一起作为神经网第二层神经网络的第一层呃的数据进行推理，然后在屏幕上给出推理结果，就是你这个是正常的啊，就相当于是我们要给出具体的推理的量化数据，就是要让评委看到我们最后比赛的时候啊，要让评委看到我们的这个输出，它不是一个是或否的内容，也就是它并不仅仅是if else就可以判断出来的一个范围内的是或否，而是神经网络训练出来的，我相似度就是你跟某个标准动作还是什么什么的相似度，它肯定会有这个判断嘛，因为我们使用的那个神经网络，这个你也帮我讲解一下我们使用的这个神经网络，它能判断出来的是什么东西，它是跟标准，标准，模型的相速度呢，还是什么，那我们训练的话肯定就是要尽可能的把某一个动作的标准数据给它训练出来，是这个目的。然后还需要有deep sick API的一个调用按钮来实时跟它进行通话呃，就是让它进行实时的总结，然后就是检测我们说话和它返回的一个对话框，还有就是一个小人，他跟着我们的动作一块动，然后他身上会嗯体现出我们运动的具体身体部位的渲染画面，就比如说之前我们所写的那个动一下闪烁一下，然后随着疲劳量的增加，身体的元素逐渐加深。</w:t>
      </w:r>
    </w:p>
    <w:p>
      <w:pPr>
        <w:jc w:val="left"/>
      </w:pPr>
      <w:r>
        <w:rPr>
          <w:sz w:val="24"/>
          <w:szCs w:val="24"/>
        </w:rPr>
        <w:t>需要修改的内容非常非常的庞杂呃，你需要给我把当前的情况彻底汇总好，然后整理出一个宏观to do，接下来嗯，进行大刀阔斧并且极高效率的推进，争取一次性完成尽可能多的任务，我要在两个小时之内嗯，看到结果就是除了神经呃，必要的，比如说我们测试除了这些东西之外，其他的代码上面的修改一定要完全到位，并且可以正式开始实践</w:t>
      </w:r>
    </w:p>
    <w:sectPr>
      <w:pgSz w:w="11907" w:h="16839"/>
      <w:pgMar w:top="1440" w:right="1800" w:bottom="1440" w:left="1800" w:header="851" w:footer="992" w:gutter="0"/>
      <w:docGrid w:linePitch="326" w:charSpace="0"/>
    </w:sectPr>
  </w:body>
</w:document>
</file>

<file path=word/fontTable.xml><?xml version="1.0" encoding="utf-8"?>
<w:fonts xmlns:w="http://schemas.openxmlformats.org/wordprocessingml/2006/main" xmlns:r="http://schemas.openxmlformats.org/officeDocument/2006/relationships">
  <w:font w:name="Times New Roman">
    <w:panose1 w:val="00000000000000000000"/>
    <w:charset w:val="00"/>
    <w:family w:val="auto"/>
    <w:pitch w:val="variable"/>
    <w:sig w:usb0="00000000" w:usb1="00000000" w:usb2="00000000" w:usb3="00000000" w:csb0="00000000" w:csb1="00000000"/>
  </w:font>
  <w:font w:name="宋体">
    <w:panose1 w:val="00000000000000000000"/>
    <w:charset w:val="00"/>
    <w:family w:val="auto"/>
    <w:pitch w:val="variable"/>
    <w:sig w:usb0="00000000" w:usb1="00000000" w:usb2="00000000" w:usb3="00000000" w:csb0="00000000" w:csb1="00000000"/>
  </w:font>
  <w:font w:name="Droid Sans">
    <w:panose1 w:val="00000000000000000000"/>
    <w:charset w:val="00"/>
    <w:family w:val="auto"/>
    <w:pitch w:val="variable"/>
    <w:sig w:usb0="00000000" w:usb1="00000000" w:usb2="00000000" w:usb3="00000000" w:csb0="00000000" w:csb1="00000000"/>
  </w:font>
</w:fonts>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w:view w:val="normal"/>
  <w:zoom w:percent="100"/>
  <w:displayBackgroundShape/>
  <w:bordersDoNotSurroundHeader/>
  <w:bordersDoNotSurroundFooter/>
  <w:defaultTabStop w:val="420"/>
  <w:drawingGridHorizontalSpacing w:val="180"/>
  <w:drawingGridVerticalSpacing w:val="180"/>
  <w:displayHorizontalDrawingGridEvery w:val="1"/>
  <w:displayVerticalDrawingGridEvery w:val="1"/>
  <w:noPunctuationKerning/>
  <w:compat>
    <w:spaceForUL/>
    <w:doNotBreakWrappedTables/>
    <w:growAutofit/>
    <w:useAltKinsokuLineBreakRules/>
    <w:splitPgBreakAndParaMark/>
    <w:compatSetting w:name="compatibilityMode" w:uri="http://schemas.microsoft.com/office/word" w:val="14"/>
  </w:compat>
  <m:mathPr>
    <m:mathFont m:val="Cambria Math"/>
    <m:brkBin m:val="before"/>
    <m:brkBinSub m:val="--"/>
    <m:smallFrac/>
    <m:dispDef/>
    <m:lMargin m:val="0"/>
    <m:rMargin m:val="0"/>
    <m:defJc m:val="centerGroup"/>
    <m:wrapIndent m:val="1440"/>
    <m:intLim m:val="subSup"/>
    <m:naryLim m:val="undOvr"/>
  </m:mathPr>
</w:settings>
</file>

<file path=word/styles.xml><?xml version="1.0" encoding="utf-8"?>
<w:styles xmlns:w="http://schemas.openxmlformats.org/wordprocessingml/2006/main" xmlns:r="http://schemas.openxmlformats.org/officeDocument/2006/relationships">
  <w:docDefaults>
    <w:rPrDefault>
      <w:rPr>
        <w:rFonts w:ascii="Times New Roman" w:eastAsia="宋体" w:hAnsi="Times New Roman" w:cs="Times New Roman"/>
        <w:lang w:val="en-US" w:eastAsia="zh-CN" w:bidi="ar-SA"/>
      </w:rPr>
    </w:rPrDefault>
    <w:pPrDefault/>
  </w:docDefaults>
  <w:style w:type="paragraph" w:default="1" w:styleId="0">
    <w:name w:val="Normal"/>
    <w:pPr>
      <w:widowControl w:val="0"/>
      <w:spacing w:line="240" w:lineRule="auto"/>
      <w:jc w:val="left"/>
    </w:pPr>
    <w:rPr>
      <w:rFonts w:ascii="Droid Sans" w:eastAsia="宋体" w:hAnsi="Droid Sans"/>
      <w:kern w:val="2"/>
      <w:sz w:val="24"/>
      <w:szCs w:val="21"/>
      <w:lang w:val="en-US" w:eastAsia="zh-CN"/>
    </w:rPr>
  </w:style>
  <w:style w:type="paragraph" w:styleId="1">
    <w:name w:val="heading 1"/>
    <w:basedOn w:val="0"/>
    <w:next w:val="0"/>
    <w:pPr>
      <w:keepNext/>
      <w:keepLines/>
      <w:spacing w:before="340" w:after="330" w:line="578" w:lineRule="auto"/>
      <w:outlineLvl w:val="0"/>
    </w:pPr>
    <w:rPr>
      <w:b/>
      <w:bCs/>
      <w:kern w:val="44"/>
      <w:sz w:val="44"/>
    </w:rPr>
  </w:style>
  <w:style w:type="paragraph" w:styleId="2">
    <w:name w:val="heading 2"/>
    <w:basedOn w:val="0"/>
    <w:pPr>
      <w:keepNext w:val="0"/>
      <w:keepLines w:val="0"/>
      <w:pageBreakBefore w:val="0"/>
      <w:widowControl/>
      <w:suppressLineNumbers w:val="0"/>
      <w:pBdr>
        <w:top w:val="none" w:sz="0" w:space="0" w:color="auto"/>
        <w:left w:val="none" w:sz="0" w:space="0" w:color="auto"/>
        <w:bottom w:val="none" w:sz="0" w:space="0" w:color="auto"/>
        <w:right w:val="none" w:sz="0" w:space="0" w:color="auto"/>
      </w:pBdr>
      <w:shd w:val="clear" w:color="auto" w:fill="auto"/>
      <w:suppressAutoHyphens w:val="0"/>
      <w:kinsoku/>
      <w:wordWrap/>
      <w:overflowPunct/>
      <w:topLinePunct w:val="0"/>
      <w:autoSpaceDE/>
      <w:autoSpaceDN/>
      <w:bidi w:val="0"/>
      <w:adjustRightInd/>
      <w:snapToGrid/>
      <w:spacing w:before="100" w:beforeAutospacing="1" w:after="100" w:afterAutospacing="1" w:line="240" w:lineRule="auto"/>
      <w:ind w:left="0" w:right="0" w:firstLine="0"/>
      <w:contextualSpacing w:val="0"/>
      <w:jc w:val="left"/>
      <w:textAlignment w:val="auto"/>
      <w:outlineLvl w:val="1"/>
    </w:pPr>
    <w:rPr>
      <w:b/>
      <w:i w:val="0"/>
      <w:caps w:val="0"/>
      <w:smallCaps w:val="0"/>
      <w:strike w:val="0"/>
      <w:dstrike w:val="0"/>
      <w:snapToGrid/>
      <w:vanish w:val="0"/>
      <w:color w:val="auto"/>
      <w:spacing w:val="0"/>
      <w:w w:val="100"/>
      <w:kern w:val="0"/>
      <w:position w:val="0"/>
      <w:sz w:val="36"/>
      <w:u w:val="none" w:color="auto"/>
      <w:shd w:val="clear" w:color="auto" w:fill="auto"/>
      <w:vertAlign w:val="baseline"/>
      <w:em w:val="none"/>
      <w:lang w:val="en-US" w:eastAsia="zh-CN"/>
    </w:rPr>
  </w:style>
  <w:style w:type="paragraph" w:styleId="3">
    <w:name w:val="heading 3"/>
    <w:basedOn w:val="0"/>
    <w:next w:val="0"/>
    <w:pPr>
      <w:keepNext/>
      <w:keepLines/>
      <w:spacing w:before="260" w:after="260" w:line="415" w:lineRule="auto"/>
      <w:outlineLvl w:val="2"/>
    </w:pPr>
    <w:rPr>
      <w:b/>
      <w:sz w:val="32"/>
    </w:rPr>
  </w:style>
  <w:style w:type="character" w:default="1" w:styleId="10">
    <w:name w:val="Default Paragraph Font"/>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styles" Target="styles.xml"/><Relationship Id="rId3" Type="http://schemas.openxmlformats.org/officeDocument/2006/relationships/fontTable" Target="fontTable.xml"/></Relationships>
</file>

<file path=docProps/app.xml><?xml version="1.0" encoding="utf-8"?>
<Properties xmlns="http://schemas.openxmlformats.org/officeDocument/2006/extended-properties">
  <Template>Normal.eit</Template>
  <TotalTime>0</TotalTime>
  <Application>Honor_Office</Application>
</Properties>
</file>

<file path=docProps/core.xml><?xml version="1.0" encoding="utf-8"?>
<cp:coreProperties xmlns:cp="http://schemas.openxmlformats.org/package/2006/metadata/core-properties" xmlns:dc="http://purl.org/dc/elements/1.1/" xmlns:dcterms="http://purl.org/dc/terms/" xmlns:xsi="http://www.w3.org/2001/XMLSchema-instance">
  <cp:lastModifiedBy>HONOR Docs</cp:lastModifiedBy>
  <cp:revision>0</cp:revision>
  <dcterms:modified xsi:type="dcterms:W3CDTF">2026-04-09T13:31:01Z</dcterms:modified>
</cp:coreProperties>
</file>